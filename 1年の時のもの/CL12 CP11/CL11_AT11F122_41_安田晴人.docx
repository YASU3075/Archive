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25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4"/>
        <w:gridCol w:w="310"/>
        <w:gridCol w:w="1046"/>
        <w:gridCol w:w="520"/>
        <w:gridCol w:w="616"/>
        <w:gridCol w:w="311"/>
        <w:gridCol w:w="724"/>
        <w:gridCol w:w="618"/>
        <w:gridCol w:w="302"/>
        <w:gridCol w:w="1238"/>
        <w:gridCol w:w="836"/>
        <w:gridCol w:w="2349"/>
      </w:tblGrid>
      <w:tr w:rsidR="00231BD0" w:rsidRPr="00E37120" w14:paraId="353E7302" w14:textId="77777777" w:rsidTr="00E37120">
        <w:tc>
          <w:tcPr>
            <w:tcW w:w="1674" w:type="dxa"/>
            <w:gridSpan w:val="2"/>
          </w:tcPr>
          <w:p w14:paraId="08358298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実施科目記号</w:t>
            </w:r>
          </w:p>
        </w:tc>
        <w:tc>
          <w:tcPr>
            <w:tcW w:w="1055" w:type="dxa"/>
          </w:tcPr>
          <w:p w14:paraId="07DFC795" w14:textId="37C7ECB5" w:rsidR="00231BD0" w:rsidRPr="00E37120" w:rsidRDefault="00BE61CC" w:rsidP="00E37120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CL11</w:t>
            </w:r>
          </w:p>
        </w:tc>
        <w:tc>
          <w:tcPr>
            <w:tcW w:w="1155" w:type="dxa"/>
            <w:gridSpan w:val="2"/>
          </w:tcPr>
          <w:p w14:paraId="2EF841BF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科目担当</w:t>
            </w:r>
          </w:p>
        </w:tc>
        <w:tc>
          <w:tcPr>
            <w:tcW w:w="1684" w:type="dxa"/>
            <w:gridSpan w:val="3"/>
          </w:tcPr>
          <w:p w14:paraId="04FF1315" w14:textId="68E6A7EF" w:rsidR="00231BD0" w:rsidRPr="00E37120" w:rsidRDefault="00BE61CC" w:rsidP="00E37120">
            <w:pPr>
              <w:jc w:val="right"/>
              <w:rPr>
                <w:rFonts w:ascii="ＭＳ Ｐ明朝" w:eastAsia="ＭＳ Ｐ明朝" w:hAnsi="ＭＳ Ｐ明朝"/>
              </w:rPr>
            </w:pPr>
            <w:r w:rsidRPr="00BE61CC">
              <w:rPr>
                <w:rFonts w:ascii="ＭＳ Ｐ明朝" w:eastAsia="ＭＳ Ｐ明朝" w:hAnsi="ＭＳ Ｐ明朝" w:hint="eastAsia"/>
              </w:rPr>
              <w:t>土居秀顕</w:t>
            </w:r>
            <w:r w:rsidR="00231BD0" w:rsidRPr="00E37120">
              <w:rPr>
                <w:rFonts w:ascii="ＭＳ Ｐ明朝" w:eastAsia="ＭＳ Ｐ明朝" w:hAnsi="ＭＳ Ｐ明朝" w:hint="eastAsia"/>
              </w:rPr>
              <w:t>先生</w:t>
            </w:r>
          </w:p>
        </w:tc>
        <w:tc>
          <w:tcPr>
            <w:tcW w:w="4834" w:type="dxa"/>
            <w:gridSpan w:val="4"/>
          </w:tcPr>
          <w:p w14:paraId="488BC62C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</w:p>
        </w:tc>
      </w:tr>
      <w:tr w:rsidR="00231BD0" w:rsidRPr="00E37120" w14:paraId="35026877" w14:textId="77777777" w:rsidTr="00E37120">
        <w:trPr>
          <w:trHeight w:val="12214"/>
        </w:trPr>
        <w:tc>
          <w:tcPr>
            <w:tcW w:w="10402" w:type="dxa"/>
            <w:gridSpan w:val="12"/>
          </w:tcPr>
          <w:p w14:paraId="37CED238" w14:textId="77777777" w:rsidR="002E5969" w:rsidRPr="00E37120" w:rsidRDefault="00331526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【設問】</w:t>
            </w:r>
          </w:p>
          <w:p w14:paraId="5F0FCE2D" w14:textId="2DA64DB6" w:rsidR="00474DED" w:rsidRDefault="00474DED" w:rsidP="00474DED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/>
              </w:rPr>
              <w:t>C</w:t>
            </w:r>
            <w:r>
              <w:rPr>
                <w:rFonts w:ascii="ＭＳ Ｐ明朝" w:eastAsia="ＭＳ Ｐ明朝" w:hAnsi="ＭＳ Ｐ明朝" w:hint="eastAsia"/>
              </w:rPr>
              <w:t>言語で使用する基本的な演算子のうち+や-などの演算子を&lt;</w:t>
            </w:r>
            <w:r>
              <w:rPr>
                <w:rFonts w:ascii="ＭＳ Ｐ明朝" w:eastAsia="ＭＳ Ｐ明朝" w:hAnsi="ＭＳ Ｐ明朝"/>
              </w:rPr>
              <w:t xml:space="preserve"> </w:t>
            </w:r>
            <w:r>
              <w:rPr>
                <w:rFonts w:ascii="ＭＳ Ｐ明朝" w:eastAsia="ＭＳ Ｐ明朝" w:hAnsi="ＭＳ Ｐ明朝" w:hint="eastAsia"/>
              </w:rPr>
              <w:t xml:space="preserve">１ </w:t>
            </w:r>
            <w:r>
              <w:rPr>
                <w:rFonts w:ascii="ＭＳ Ｐ明朝" w:eastAsia="ＭＳ Ｐ明朝" w:hAnsi="ＭＳ Ｐ明朝"/>
              </w:rPr>
              <w:t>&gt;</w:t>
            </w:r>
            <w:r>
              <w:rPr>
                <w:rFonts w:ascii="ＭＳ Ｐ明朝" w:eastAsia="ＭＳ Ｐ明朝" w:hAnsi="ＭＳ Ｐ明朝" w:hint="eastAsia"/>
              </w:rPr>
              <w:t>といい、/は&lt;</w:t>
            </w:r>
            <w:r>
              <w:rPr>
                <w:rFonts w:ascii="ＭＳ Ｐ明朝" w:eastAsia="ＭＳ Ｐ明朝" w:hAnsi="ＭＳ Ｐ明朝"/>
              </w:rPr>
              <w:t xml:space="preserve"> </w:t>
            </w:r>
            <w:r>
              <w:rPr>
                <w:rFonts w:ascii="ＭＳ Ｐ明朝" w:eastAsia="ＭＳ Ｐ明朝" w:hAnsi="ＭＳ Ｐ明朝" w:hint="eastAsia"/>
              </w:rPr>
              <w:t xml:space="preserve">２ </w:t>
            </w:r>
            <w:r>
              <w:rPr>
                <w:rFonts w:ascii="ＭＳ Ｐ明朝" w:eastAsia="ＭＳ Ｐ明朝" w:hAnsi="ＭＳ Ｐ明朝"/>
              </w:rPr>
              <w:t>&gt;</w:t>
            </w:r>
            <w:r>
              <w:rPr>
                <w:rFonts w:ascii="ＭＳ Ｐ明朝" w:eastAsia="ＭＳ Ｐ明朝" w:hAnsi="ＭＳ Ｐ明朝" w:hint="eastAsia"/>
              </w:rPr>
              <w:t>を意味する演算子である。</w:t>
            </w:r>
          </w:p>
          <w:p w14:paraId="4F45A709" w14:textId="26AA6084" w:rsidR="00474DED" w:rsidRPr="00E37120" w:rsidRDefault="00474DED" w:rsidP="00474DED">
            <w:pPr>
              <w:ind w:left="420" w:hangingChars="200" w:hanging="420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また、=は&lt;</w:t>
            </w:r>
            <w:r>
              <w:rPr>
                <w:rFonts w:ascii="ＭＳ Ｐ明朝" w:eastAsia="ＭＳ Ｐ明朝" w:hAnsi="ＭＳ Ｐ明朝"/>
              </w:rPr>
              <w:t xml:space="preserve"> </w:t>
            </w:r>
            <w:r>
              <w:rPr>
                <w:rFonts w:ascii="ＭＳ Ｐ明朝" w:eastAsia="ＭＳ Ｐ明朝" w:hAnsi="ＭＳ Ｐ明朝" w:hint="eastAsia"/>
              </w:rPr>
              <w:t xml:space="preserve">３ </w:t>
            </w:r>
            <w:r>
              <w:rPr>
                <w:rFonts w:ascii="ＭＳ Ｐ明朝" w:eastAsia="ＭＳ Ｐ明朝" w:hAnsi="ＭＳ Ｐ明朝"/>
              </w:rPr>
              <w:t>&gt;</w:t>
            </w:r>
            <w:r>
              <w:rPr>
                <w:rFonts w:ascii="ＭＳ Ｐ明朝" w:eastAsia="ＭＳ Ｐ明朝" w:hAnsi="ＭＳ Ｐ明朝" w:hint="eastAsia"/>
              </w:rPr>
              <w:t>といい、+や-と=を合わせた+</w:t>
            </w:r>
            <w:r>
              <w:rPr>
                <w:rFonts w:ascii="ＭＳ Ｐ明朝" w:eastAsia="ＭＳ Ｐ明朝" w:hAnsi="ＭＳ Ｐ明朝"/>
              </w:rPr>
              <w:t>=</w:t>
            </w:r>
            <w:r>
              <w:rPr>
                <w:rFonts w:ascii="ＭＳ Ｐ明朝" w:eastAsia="ＭＳ Ｐ明朝" w:hAnsi="ＭＳ Ｐ明朝" w:hint="eastAsia"/>
              </w:rPr>
              <w:t>のような演算子のことを&lt;</w:t>
            </w:r>
            <w:r>
              <w:rPr>
                <w:rFonts w:ascii="ＭＳ Ｐ明朝" w:eastAsia="ＭＳ Ｐ明朝" w:hAnsi="ＭＳ Ｐ明朝"/>
              </w:rPr>
              <w:t xml:space="preserve"> </w:t>
            </w:r>
            <w:r>
              <w:rPr>
                <w:rFonts w:ascii="ＭＳ Ｐ明朝" w:eastAsia="ＭＳ Ｐ明朝" w:hAnsi="ＭＳ Ｐ明朝" w:hint="eastAsia"/>
              </w:rPr>
              <w:t xml:space="preserve">４ </w:t>
            </w:r>
            <w:r>
              <w:rPr>
                <w:rFonts w:ascii="ＭＳ Ｐ明朝" w:eastAsia="ＭＳ Ｐ明朝" w:hAnsi="ＭＳ Ｐ明朝"/>
              </w:rPr>
              <w:t>&gt;</w:t>
            </w:r>
            <w:r>
              <w:rPr>
                <w:rFonts w:ascii="ＭＳ Ｐ明朝" w:eastAsia="ＭＳ Ｐ明朝" w:hAnsi="ＭＳ Ｐ明朝" w:hint="eastAsia"/>
              </w:rPr>
              <w:t>という。</w:t>
            </w:r>
          </w:p>
          <w:p w14:paraId="467B26A1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7D85CD6B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11268766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0E24FB8C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3BD2D2C5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21ECB027" w14:textId="77777777" w:rsidR="004A3688" w:rsidRPr="00E37120" w:rsidRDefault="004A3688" w:rsidP="00E37120">
            <w:pPr>
              <w:ind w:left="420" w:hangingChars="200" w:hanging="420"/>
              <w:rPr>
                <w:rFonts w:ascii="ＭＳ Ｐ明朝" w:eastAsia="ＭＳ Ｐ明朝" w:hAnsi="ＭＳ Ｐ明朝"/>
              </w:rPr>
            </w:pPr>
          </w:p>
          <w:p w14:paraId="102E80D1" w14:textId="77777777" w:rsidR="00331526" w:rsidRPr="00E37120" w:rsidRDefault="00331526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【解答群】</w:t>
            </w:r>
          </w:p>
          <w:p w14:paraId="631091B0" w14:textId="7AF13FD4" w:rsidR="004A3688" w:rsidRPr="00E37120" w:rsidRDefault="00474DED" w:rsidP="00E37120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[</w:t>
            </w:r>
            <w:r>
              <w:rPr>
                <w:rFonts w:ascii="ＭＳ Ｐ明朝" w:eastAsia="ＭＳ Ｐ明朝" w:hAnsi="ＭＳ Ｐ明朝"/>
              </w:rPr>
              <w:t>&lt; 1 &gt;</w:t>
            </w:r>
            <w:r w:rsidR="00DF2DDB">
              <w:rPr>
                <w:rFonts w:ascii="ＭＳ Ｐ明朝" w:eastAsia="ＭＳ Ｐ明朝" w:hAnsi="ＭＳ Ｐ明朝" w:hint="eastAsia"/>
              </w:rPr>
              <w:t>～&lt;</w:t>
            </w:r>
            <w:r w:rsidR="00DF2DDB">
              <w:rPr>
                <w:rFonts w:ascii="ＭＳ Ｐ明朝" w:eastAsia="ＭＳ Ｐ明朝" w:hAnsi="ＭＳ Ｐ明朝"/>
              </w:rPr>
              <w:t xml:space="preserve"> 4 &gt;</w:t>
            </w:r>
            <w:r w:rsidR="00DF2DDB">
              <w:rPr>
                <w:rFonts w:ascii="ＭＳ Ｐ明朝" w:eastAsia="ＭＳ Ｐ明朝" w:hAnsi="ＭＳ Ｐ明朝" w:hint="eastAsia"/>
              </w:rPr>
              <w:t>の解答群]</w:t>
            </w:r>
          </w:p>
          <w:p w14:paraId="0DB1FCE2" w14:textId="17376244" w:rsidR="004A3688" w:rsidRPr="00E37120" w:rsidRDefault="00DF2DDB" w:rsidP="00E37120">
            <w:pPr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（１）複合演算子　　（２）代入演算子　　（３）算術演算子　　（４）比較演算子　　（５）乗算　　（６）除算</w:t>
            </w:r>
          </w:p>
          <w:p w14:paraId="003F2BD1" w14:textId="77777777" w:rsidR="004A3688" w:rsidRPr="00E37120" w:rsidRDefault="004A3688" w:rsidP="00E37120">
            <w:pPr>
              <w:rPr>
                <w:rFonts w:ascii="ＭＳ Ｐ明朝" w:eastAsia="ＭＳ Ｐ明朝" w:hAnsi="ＭＳ Ｐ明朝"/>
              </w:rPr>
            </w:pPr>
          </w:p>
          <w:p w14:paraId="1280AFDE" w14:textId="77777777" w:rsidR="004A3688" w:rsidRPr="00E37120" w:rsidRDefault="004A3688" w:rsidP="00E37120">
            <w:pPr>
              <w:rPr>
                <w:rFonts w:ascii="ＭＳ Ｐ明朝" w:eastAsia="ＭＳ Ｐ明朝" w:hAnsi="ＭＳ Ｐ明朝"/>
              </w:rPr>
            </w:pPr>
          </w:p>
          <w:p w14:paraId="6DE7A14D" w14:textId="77777777" w:rsidR="004A3688" w:rsidRPr="00E37120" w:rsidRDefault="004A3688" w:rsidP="00E37120">
            <w:pPr>
              <w:rPr>
                <w:rFonts w:ascii="ＭＳ Ｐ明朝" w:eastAsia="ＭＳ Ｐ明朝" w:hAnsi="ＭＳ Ｐ明朝"/>
              </w:rPr>
            </w:pPr>
          </w:p>
          <w:p w14:paraId="6A240462" w14:textId="77777777" w:rsidR="004A3688" w:rsidRPr="00E37120" w:rsidRDefault="004A3688" w:rsidP="00E37120">
            <w:pPr>
              <w:rPr>
                <w:rFonts w:ascii="ＭＳ Ｐ明朝" w:eastAsia="ＭＳ Ｐ明朝" w:hAnsi="ＭＳ Ｐ明朝"/>
              </w:rPr>
            </w:pPr>
          </w:p>
          <w:p w14:paraId="02C907EF" w14:textId="77777777" w:rsidR="004A3688" w:rsidRPr="00E37120" w:rsidRDefault="004A3688" w:rsidP="00E37120">
            <w:pPr>
              <w:rPr>
                <w:rFonts w:ascii="ＭＳ Ｐ明朝" w:eastAsia="ＭＳ Ｐ明朝" w:hAnsi="ＭＳ Ｐ明朝"/>
              </w:rPr>
            </w:pPr>
          </w:p>
          <w:p w14:paraId="7542179D" w14:textId="77777777" w:rsidR="00537CA1" w:rsidRPr="00E37120" w:rsidRDefault="00331526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【解答】</w:t>
            </w:r>
          </w:p>
          <w:p w14:paraId="0390E04C" w14:textId="2A8E3C45" w:rsidR="004A3688" w:rsidRPr="00E37120" w:rsidRDefault="00DF2DDB" w:rsidP="00E37120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&lt;</w:t>
            </w:r>
            <w:r>
              <w:rPr>
                <w:rFonts w:ascii="ＭＳ Ｐ明朝" w:eastAsia="ＭＳ Ｐ明朝" w:hAnsi="ＭＳ Ｐ明朝"/>
              </w:rPr>
              <w:t xml:space="preserve"> 1 &gt;</w:t>
            </w:r>
            <w:r w:rsidR="00050449">
              <w:rPr>
                <w:rFonts w:ascii="ＭＳ Ｐ明朝" w:eastAsia="ＭＳ Ｐ明朝" w:hAnsi="ＭＳ Ｐ明朝"/>
              </w:rPr>
              <w:t xml:space="preserve"> </w:t>
            </w:r>
            <w:r w:rsidR="00050449">
              <w:rPr>
                <w:rFonts w:ascii="ＭＳ Ｐ明朝" w:eastAsia="ＭＳ Ｐ明朝" w:hAnsi="ＭＳ Ｐ明朝" w:hint="eastAsia"/>
              </w:rPr>
              <w:t>（３）算術演算子</w:t>
            </w:r>
          </w:p>
          <w:p w14:paraId="67F96A32" w14:textId="5628C13F" w:rsidR="004A3688" w:rsidRPr="00E37120" w:rsidRDefault="00050449" w:rsidP="00E37120">
            <w:pPr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&lt;</w:t>
            </w:r>
            <w:r>
              <w:rPr>
                <w:rFonts w:ascii="ＭＳ Ｐ明朝" w:eastAsia="ＭＳ Ｐ明朝" w:hAnsi="ＭＳ Ｐ明朝"/>
              </w:rPr>
              <w:t xml:space="preserve"> 2 &gt; </w:t>
            </w:r>
            <w:r>
              <w:rPr>
                <w:rFonts w:ascii="ＭＳ Ｐ明朝" w:eastAsia="ＭＳ Ｐ明朝" w:hAnsi="ＭＳ Ｐ明朝" w:hint="eastAsia"/>
              </w:rPr>
              <w:t>（６）除算</w:t>
            </w:r>
          </w:p>
          <w:p w14:paraId="666BEEE8" w14:textId="4D2864E4" w:rsidR="004A3688" w:rsidRPr="00E37120" w:rsidRDefault="00050449" w:rsidP="00E37120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&lt;</w:t>
            </w:r>
            <w:r>
              <w:rPr>
                <w:rFonts w:ascii="ＭＳ Ｐ明朝" w:eastAsia="ＭＳ Ｐ明朝" w:hAnsi="ＭＳ Ｐ明朝"/>
              </w:rPr>
              <w:t xml:space="preserve"> 3 &gt; </w:t>
            </w:r>
            <w:r>
              <w:rPr>
                <w:rFonts w:ascii="ＭＳ Ｐ明朝" w:eastAsia="ＭＳ Ｐ明朝" w:hAnsi="ＭＳ Ｐ明朝" w:hint="eastAsia"/>
              </w:rPr>
              <w:t>（２）代入演算子</w:t>
            </w:r>
          </w:p>
          <w:p w14:paraId="55B925F4" w14:textId="08BE6B95" w:rsidR="004A3688" w:rsidRPr="00E37120" w:rsidRDefault="00050449" w:rsidP="00E37120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&lt;</w:t>
            </w:r>
            <w:r>
              <w:rPr>
                <w:rFonts w:ascii="ＭＳ Ｐ明朝" w:eastAsia="ＭＳ Ｐ明朝" w:hAnsi="ＭＳ Ｐ明朝"/>
              </w:rPr>
              <w:t xml:space="preserve"> 4 &gt; </w:t>
            </w:r>
            <w:r>
              <w:rPr>
                <w:rFonts w:ascii="ＭＳ Ｐ明朝" w:eastAsia="ＭＳ Ｐ明朝" w:hAnsi="ＭＳ Ｐ明朝" w:hint="eastAsia"/>
              </w:rPr>
              <w:t>（１）複合演算子</w:t>
            </w:r>
          </w:p>
          <w:p w14:paraId="3AF1DC28" w14:textId="77777777" w:rsidR="00331526" w:rsidRPr="00E37120" w:rsidRDefault="00331526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【解説】</w:t>
            </w:r>
          </w:p>
          <w:p w14:paraId="0DC394BC" w14:textId="77777777" w:rsidR="00050449" w:rsidRDefault="00050449" w:rsidP="00E37120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+や-といった四則演算に用いる演算子のことを算術演算子といい、</w:t>
            </w:r>
            <w:r w:rsidR="00EE5910">
              <w:rPr>
                <w:rFonts w:ascii="ＭＳ Ｐ明朝" w:eastAsia="ＭＳ Ｐ明朝" w:hAnsi="ＭＳ Ｐ明朝" w:hint="eastAsia"/>
              </w:rPr>
              <w:t>/は除算を意味する。似たような演算子で%という剰余算という演算子がある。</w:t>
            </w:r>
          </w:p>
          <w:p w14:paraId="6B97AE30" w14:textId="1067F4AD" w:rsidR="00EE5910" w:rsidRPr="00E37120" w:rsidRDefault="00EE5910" w:rsidP="00E37120">
            <w:pPr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=のことを代入演算子といい、算術演算子と代入演算子を合わせた+</w:t>
            </w:r>
            <w:r>
              <w:rPr>
                <w:rFonts w:ascii="ＭＳ Ｐ明朝" w:eastAsia="ＭＳ Ｐ明朝" w:hAnsi="ＭＳ Ｐ明朝"/>
              </w:rPr>
              <w:t>=</w:t>
            </w:r>
            <w:r>
              <w:rPr>
                <w:rFonts w:ascii="ＭＳ Ｐ明朝" w:eastAsia="ＭＳ Ｐ明朝" w:hAnsi="ＭＳ Ｐ明朝" w:hint="eastAsia"/>
              </w:rPr>
              <w:t>のようなものを複合演算子という。</w:t>
            </w:r>
          </w:p>
        </w:tc>
      </w:tr>
      <w:tr w:rsidR="00231BD0" w:rsidRPr="00E37120" w14:paraId="22B89161" w14:textId="77777777" w:rsidTr="00E37120">
        <w:trPr>
          <w:trHeight w:val="160"/>
        </w:trPr>
        <w:tc>
          <w:tcPr>
            <w:tcW w:w="1356" w:type="dxa"/>
          </w:tcPr>
          <w:p w14:paraId="386E6EFA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クラス記号</w:t>
            </w:r>
          </w:p>
        </w:tc>
        <w:tc>
          <w:tcPr>
            <w:tcW w:w="1902" w:type="dxa"/>
            <w:gridSpan w:val="3"/>
          </w:tcPr>
          <w:p w14:paraId="7FA44D2D" w14:textId="52CCB6EF" w:rsidR="00231BD0" w:rsidRPr="00E37120" w:rsidRDefault="00BE61CC" w:rsidP="00E37120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AT11F122</w:t>
            </w:r>
          </w:p>
        </w:tc>
        <w:tc>
          <w:tcPr>
            <w:tcW w:w="945" w:type="dxa"/>
            <w:gridSpan w:val="2"/>
          </w:tcPr>
          <w:p w14:paraId="5D31A7D0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出席№</w:t>
            </w:r>
          </w:p>
        </w:tc>
        <w:tc>
          <w:tcPr>
            <w:tcW w:w="735" w:type="dxa"/>
          </w:tcPr>
          <w:p w14:paraId="54FFC920" w14:textId="75478319" w:rsidR="00231BD0" w:rsidRPr="00E37120" w:rsidRDefault="00DF2DDB" w:rsidP="00E37120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4</w:t>
            </w:r>
            <w:r>
              <w:rPr>
                <w:rFonts w:ascii="ＭＳ Ｐ明朝" w:eastAsia="ＭＳ Ｐ明朝" w:hAnsi="ＭＳ Ｐ明朝"/>
              </w:rPr>
              <w:t>1</w:t>
            </w:r>
          </w:p>
        </w:tc>
        <w:tc>
          <w:tcPr>
            <w:tcW w:w="938" w:type="dxa"/>
            <w:gridSpan w:val="2"/>
          </w:tcPr>
          <w:p w14:paraId="73D3C669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学籍№</w:t>
            </w:r>
          </w:p>
        </w:tc>
        <w:tc>
          <w:tcPr>
            <w:tcW w:w="1256" w:type="dxa"/>
          </w:tcPr>
          <w:p w14:paraId="1E6F98AB" w14:textId="3252B0A1" w:rsidR="00231BD0" w:rsidRPr="00E37120" w:rsidRDefault="00DF2DDB" w:rsidP="00E37120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3</w:t>
            </w:r>
            <w:r>
              <w:rPr>
                <w:rFonts w:ascii="ＭＳ Ｐ明朝" w:eastAsia="ＭＳ Ｐ明朝" w:hAnsi="ＭＳ Ｐ明朝"/>
              </w:rPr>
              <w:t>0546</w:t>
            </w:r>
          </w:p>
        </w:tc>
        <w:tc>
          <w:tcPr>
            <w:tcW w:w="851" w:type="dxa"/>
          </w:tcPr>
          <w:p w14:paraId="3A40889A" w14:textId="77777777" w:rsidR="00231BD0" w:rsidRPr="00E37120" w:rsidRDefault="00231BD0" w:rsidP="00E37120">
            <w:pPr>
              <w:rPr>
                <w:rFonts w:ascii="ＭＳ Ｐ明朝" w:eastAsia="ＭＳ Ｐ明朝" w:hAnsi="ＭＳ Ｐ明朝"/>
              </w:rPr>
            </w:pPr>
            <w:r w:rsidRPr="00E37120">
              <w:rPr>
                <w:rFonts w:ascii="ＭＳ Ｐ明朝" w:eastAsia="ＭＳ Ｐ明朝" w:hAnsi="ＭＳ Ｐ明朝" w:hint="eastAsia"/>
              </w:rPr>
              <w:t>氏名</w:t>
            </w:r>
          </w:p>
        </w:tc>
        <w:tc>
          <w:tcPr>
            <w:tcW w:w="2419" w:type="dxa"/>
          </w:tcPr>
          <w:p w14:paraId="58C5436D" w14:textId="2076383A" w:rsidR="00231BD0" w:rsidRPr="00E37120" w:rsidRDefault="00DF2DDB" w:rsidP="00E37120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安田晴人</w:t>
            </w:r>
          </w:p>
        </w:tc>
      </w:tr>
    </w:tbl>
    <w:p w14:paraId="1DADF57B" w14:textId="77777777" w:rsidR="00231BD0" w:rsidRPr="00486AF7" w:rsidRDefault="00DA737B" w:rsidP="00231BD0">
      <w:pPr>
        <w:ind w:left="2"/>
        <w:rPr>
          <w:rFonts w:ascii="ＭＳ Ｐ明朝" w:eastAsia="ＭＳ Ｐ明朝" w:hAnsi="ＭＳ Ｐ明朝"/>
          <w:b/>
        </w:rPr>
      </w:pPr>
      <w:r>
        <w:rPr>
          <w:rFonts w:ascii="ＭＳ Ｐ明朝" w:eastAsia="ＭＳ Ｐ明朝" w:hAnsi="ＭＳ Ｐ明朝" w:hint="eastAsia"/>
          <w:b/>
        </w:rPr>
        <w:t>20</w:t>
      </w:r>
      <w:r w:rsidR="00D14D4F">
        <w:rPr>
          <w:rFonts w:ascii="ＭＳ Ｐ明朝" w:eastAsia="ＭＳ Ｐ明朝" w:hAnsi="ＭＳ Ｐ明朝" w:hint="eastAsia"/>
          <w:b/>
        </w:rPr>
        <w:t>2</w:t>
      </w:r>
      <w:r w:rsidR="00566BEA">
        <w:rPr>
          <w:rFonts w:ascii="ＭＳ Ｐ明朝" w:eastAsia="ＭＳ Ｐ明朝" w:hAnsi="ＭＳ Ｐ明朝"/>
          <w:b/>
        </w:rPr>
        <w:t>3</w:t>
      </w:r>
      <w:r w:rsidR="00231BD0" w:rsidRPr="00486AF7">
        <w:rPr>
          <w:rFonts w:ascii="ＭＳ Ｐ明朝" w:eastAsia="ＭＳ Ｐ明朝" w:hAnsi="ＭＳ Ｐ明朝" w:hint="eastAsia"/>
          <w:b/>
        </w:rPr>
        <w:t>年度　学生・教官達成課題（Ｃ１）</w:t>
      </w:r>
    </w:p>
    <w:p w14:paraId="35AF2ED9" w14:textId="77777777" w:rsidR="00231BD0" w:rsidRPr="00B87A60" w:rsidRDefault="00231BD0" w:rsidP="00486AF7">
      <w:pPr>
        <w:ind w:left="525"/>
        <w:rPr>
          <w:rFonts w:ascii="ＭＳ Ｐ明朝" w:eastAsia="ＭＳ Ｐ明朝" w:hAnsi="ＭＳ Ｐ明朝"/>
          <w:b/>
        </w:rPr>
      </w:pPr>
      <w:r w:rsidRPr="00B87A60">
        <w:rPr>
          <w:rFonts w:ascii="ＭＳ Ｐ明朝" w:eastAsia="ＭＳ Ｐ明朝" w:hAnsi="ＭＳ Ｐ明朝" w:hint="eastAsia"/>
          <w:b/>
        </w:rPr>
        <w:t>問題は選択記号形式とする（記号は</w:t>
      </w:r>
      <w:r w:rsidR="008269B4" w:rsidRPr="00B87A60">
        <w:rPr>
          <w:rFonts w:ascii="ＭＳ Ｐ明朝" w:eastAsia="ＭＳ Ｐ明朝" w:hAnsi="ＭＳ Ｐ明朝" w:hint="eastAsia"/>
          <w:b/>
        </w:rPr>
        <w:t>マークシートを前提に数字の１２３４５</w:t>
      </w:r>
      <w:r w:rsidR="00331526" w:rsidRPr="00B87A60">
        <w:rPr>
          <w:rFonts w:ascii="ＭＳ Ｐ明朝" w:eastAsia="ＭＳ Ｐ明朝" w:hAnsi="ＭＳ Ｐ明朝" w:hint="eastAsia"/>
          <w:b/>
        </w:rPr>
        <w:t>・・・</w:t>
      </w:r>
      <w:r w:rsidR="008269B4" w:rsidRPr="00B87A60">
        <w:rPr>
          <w:rFonts w:ascii="ＭＳ Ｐ明朝" w:eastAsia="ＭＳ Ｐ明朝" w:hAnsi="ＭＳ Ｐ明朝" w:hint="eastAsia"/>
          <w:b/>
        </w:rPr>
        <w:t>９・０</w:t>
      </w:r>
      <w:r w:rsidRPr="00B87A60">
        <w:rPr>
          <w:rFonts w:ascii="ＭＳ Ｐ明朝" w:eastAsia="ＭＳ Ｐ明朝" w:hAnsi="ＭＳ Ｐ明朝" w:hint="eastAsia"/>
          <w:b/>
        </w:rPr>
        <w:t>を使用）</w:t>
      </w:r>
    </w:p>
    <w:p w14:paraId="1CA51965" w14:textId="77777777" w:rsidR="00231BD0" w:rsidRDefault="00231BD0" w:rsidP="00486AF7">
      <w:pPr>
        <w:ind w:left="525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【設問】　【解答群】　【解答】　【解説】　の４つを必ず記載すること。</w:t>
      </w:r>
    </w:p>
    <w:p w14:paraId="04CBF403" w14:textId="3DE20C8B" w:rsidR="00486AF7" w:rsidRPr="00016335" w:rsidRDefault="00486AF7" w:rsidP="00486AF7">
      <w:pPr>
        <w:ind w:left="525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用紙が足らない場合は別途用紙を追加しても良い。（※全用紙にクラス記号氏名を明記しホッチキス止め）</w:t>
      </w:r>
    </w:p>
    <w:sectPr w:rsidR="00486AF7" w:rsidRPr="00016335" w:rsidSect="009E2BC3">
      <w:pgSz w:w="11906" w:h="16838" w:code="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48E3E" w14:textId="77777777" w:rsidR="00E34C7E" w:rsidRDefault="00E34C7E" w:rsidP="001B16BE">
      <w:r>
        <w:separator/>
      </w:r>
    </w:p>
  </w:endnote>
  <w:endnote w:type="continuationSeparator" w:id="0">
    <w:p w14:paraId="7744270A" w14:textId="77777777" w:rsidR="00E34C7E" w:rsidRDefault="00E34C7E" w:rsidP="001B1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411FE" w14:textId="77777777" w:rsidR="00E34C7E" w:rsidRDefault="00E34C7E" w:rsidP="001B16BE">
      <w:r>
        <w:separator/>
      </w:r>
    </w:p>
  </w:footnote>
  <w:footnote w:type="continuationSeparator" w:id="0">
    <w:p w14:paraId="5F0C0AE5" w14:textId="77777777" w:rsidR="00E34C7E" w:rsidRDefault="00E34C7E" w:rsidP="001B16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7B"/>
    <w:rsid w:val="00003329"/>
    <w:rsid w:val="00006AED"/>
    <w:rsid w:val="00016335"/>
    <w:rsid w:val="00050449"/>
    <w:rsid w:val="00061ECF"/>
    <w:rsid w:val="000B21C3"/>
    <w:rsid w:val="00111D25"/>
    <w:rsid w:val="001B16BE"/>
    <w:rsid w:val="001C2C94"/>
    <w:rsid w:val="001D340B"/>
    <w:rsid w:val="00231BD0"/>
    <w:rsid w:val="00234C7E"/>
    <w:rsid w:val="00245CB2"/>
    <w:rsid w:val="00263F26"/>
    <w:rsid w:val="002B2BF2"/>
    <w:rsid w:val="002B416F"/>
    <w:rsid w:val="002D2E55"/>
    <w:rsid w:val="002E5969"/>
    <w:rsid w:val="00331526"/>
    <w:rsid w:val="0034387B"/>
    <w:rsid w:val="00356555"/>
    <w:rsid w:val="00373B7E"/>
    <w:rsid w:val="003D26BC"/>
    <w:rsid w:val="003F18C4"/>
    <w:rsid w:val="00407026"/>
    <w:rsid w:val="00416A71"/>
    <w:rsid w:val="0043516E"/>
    <w:rsid w:val="0046346C"/>
    <w:rsid w:val="00474DED"/>
    <w:rsid w:val="00481914"/>
    <w:rsid w:val="00486AF7"/>
    <w:rsid w:val="00492185"/>
    <w:rsid w:val="004A3688"/>
    <w:rsid w:val="004D4548"/>
    <w:rsid w:val="00521E38"/>
    <w:rsid w:val="00537CA1"/>
    <w:rsid w:val="00566BEA"/>
    <w:rsid w:val="005F05DD"/>
    <w:rsid w:val="00604808"/>
    <w:rsid w:val="00645A78"/>
    <w:rsid w:val="0078355C"/>
    <w:rsid w:val="007E0896"/>
    <w:rsid w:val="008122DA"/>
    <w:rsid w:val="008269B4"/>
    <w:rsid w:val="00861540"/>
    <w:rsid w:val="0087688E"/>
    <w:rsid w:val="00897022"/>
    <w:rsid w:val="008B570E"/>
    <w:rsid w:val="008F2C81"/>
    <w:rsid w:val="008F5776"/>
    <w:rsid w:val="009073CD"/>
    <w:rsid w:val="009179C1"/>
    <w:rsid w:val="0092386E"/>
    <w:rsid w:val="00931FF5"/>
    <w:rsid w:val="00964D93"/>
    <w:rsid w:val="00974627"/>
    <w:rsid w:val="00990B8B"/>
    <w:rsid w:val="00991CB4"/>
    <w:rsid w:val="009C4B99"/>
    <w:rsid w:val="009E2BC3"/>
    <w:rsid w:val="00A62F41"/>
    <w:rsid w:val="00A64336"/>
    <w:rsid w:val="00A76DE7"/>
    <w:rsid w:val="00AC5036"/>
    <w:rsid w:val="00B60CE0"/>
    <w:rsid w:val="00B87A60"/>
    <w:rsid w:val="00B90602"/>
    <w:rsid w:val="00BA48C7"/>
    <w:rsid w:val="00BE61CC"/>
    <w:rsid w:val="00C14647"/>
    <w:rsid w:val="00C742AB"/>
    <w:rsid w:val="00D11B43"/>
    <w:rsid w:val="00D14D4F"/>
    <w:rsid w:val="00DA737B"/>
    <w:rsid w:val="00DE6CCD"/>
    <w:rsid w:val="00DF2DDB"/>
    <w:rsid w:val="00E03FA5"/>
    <w:rsid w:val="00E07B99"/>
    <w:rsid w:val="00E201AB"/>
    <w:rsid w:val="00E30415"/>
    <w:rsid w:val="00E34C7E"/>
    <w:rsid w:val="00E37120"/>
    <w:rsid w:val="00E52B4D"/>
    <w:rsid w:val="00EE5910"/>
    <w:rsid w:val="00F003EA"/>
    <w:rsid w:val="00F270F4"/>
    <w:rsid w:val="00F32551"/>
    <w:rsid w:val="00F45465"/>
    <w:rsid w:val="00F6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54ED69"/>
  <w15:chartTrackingRefBased/>
  <w15:docId w15:val="{18A438DE-21DE-47A6-92D4-44D4B556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F2C81"/>
    <w:rPr>
      <w:rFonts w:ascii="Arial" w:eastAsia="ＭＳ ゴシック" w:hAnsi="Arial"/>
      <w:sz w:val="18"/>
      <w:szCs w:val="18"/>
    </w:rPr>
  </w:style>
  <w:style w:type="table" w:styleId="a4">
    <w:name w:val="Table Grid"/>
    <w:basedOn w:val="a1"/>
    <w:rsid w:val="00231BD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1B16B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1B16BE"/>
    <w:rPr>
      <w:kern w:val="2"/>
      <w:sz w:val="21"/>
      <w:szCs w:val="24"/>
    </w:rPr>
  </w:style>
  <w:style w:type="paragraph" w:styleId="a7">
    <w:name w:val="footer"/>
    <w:basedOn w:val="a"/>
    <w:link w:val="a8"/>
    <w:rsid w:val="001B16B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1B16B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mat\Downloads\CL11_AT11F122_&#20986;&#24109;&#30058;&#21495;&#65298;&#12465;&#12479;_&#27663;&#21517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1FE7B1D1C351643A1C57C0E4E21975D" ma:contentTypeVersion="19" ma:contentTypeDescription="新しいドキュメントを作成します。" ma:contentTypeScope="" ma:versionID="7bb92141df583cb8ec962b773cf06773">
  <xsd:schema xmlns:xsd="http://www.w3.org/2001/XMLSchema" xmlns:xs="http://www.w3.org/2001/XMLSchema" xmlns:p="http://schemas.microsoft.com/office/2006/metadata/properties" xmlns:ns2="e2cc94b3-fea0-4916-9259-39249b733e4f" xmlns:ns3="b681c2ec-7821-422b-bc40-f536d954db24" targetNamespace="http://schemas.microsoft.com/office/2006/metadata/properties" ma:root="true" ma:fieldsID="2f7007e3e6b50fbff33a84980acc7029" ns2:_="" ns3:_="">
    <xsd:import namespace="e2cc94b3-fea0-4916-9259-39249b733e4f"/>
    <xsd:import namespace="b681c2ec-7821-422b-bc40-f536d954db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c94b3-fea0-4916-9259-39249b733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a86adb34-9094-409a-90b9-a7c5bc646e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1c2ec-7821-422b-bc40-f536d954db2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6899b23-7775-4e1c-ab1d-e4e62fd0d864}" ma:internalName="TaxCatchAll" ma:showField="CatchAllData" ma:web="b681c2ec-7821-422b-bc40-f536d954db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81c2ec-7821-422b-bc40-f536d954db24" xsi:nil="true"/>
    <lcf76f155ced4ddcb4097134ff3c332f xmlns="e2cc94b3-fea0-4916-9259-39249b733e4f">
      <Terms xmlns="http://schemas.microsoft.com/office/infopath/2007/PartnerControls"/>
    </lcf76f155ced4ddcb4097134ff3c332f>
    <SharedWithUsers xmlns="b681c2ec-7821-422b-bc40-f536d954db24">
      <UserInfo>
        <DisplayName/>
        <AccountId xsi:nil="true"/>
        <AccountType/>
      </UserInfo>
    </SharedWithUsers>
    <MediaLengthInSeconds xmlns="e2cc94b3-fea0-4916-9259-39249b733e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E3E402-F86E-47AC-9EE2-925645F9D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cc94b3-fea0-4916-9259-39249b733e4f"/>
    <ds:schemaRef ds:uri="b681c2ec-7821-422b-bc40-f536d954d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264329-988F-48FF-B677-5AA52595C60E}">
  <ds:schemaRefs>
    <ds:schemaRef ds:uri="http://schemas.microsoft.com/office/2006/metadata/properties"/>
    <ds:schemaRef ds:uri="http://schemas.microsoft.com/office/infopath/2007/PartnerControls"/>
    <ds:schemaRef ds:uri="b681c2ec-7821-422b-bc40-f536d954db24"/>
    <ds:schemaRef ds:uri="e2cc94b3-fea0-4916-9259-39249b733e4f"/>
  </ds:schemaRefs>
</ds:datastoreItem>
</file>

<file path=customXml/itemProps3.xml><?xml version="1.0" encoding="utf-8"?>
<ds:datastoreItem xmlns:ds="http://schemas.openxmlformats.org/officeDocument/2006/customXml" ds:itemID="{7C170855-C464-42B1-B022-F1F00A6AEA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CL11_AT11F122_出席番号２ケタ_氏名.dotx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実施日　１２月２０日（ＶＯＳ実施当日）</vt:lpstr>
      <vt:lpstr>実施日　１２月２０日（ＶＯＳ実施当日）</vt:lpstr>
    </vt:vector>
  </TitlesOfParts>
  <Company>OH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実施日　１２月２０日（ＶＯＳ実施当日）</dc:title>
  <dc:subject/>
  <dc:creator>沼田やすひろ</dc:creator>
  <cp:keywords/>
  <dc:description/>
  <cp:lastModifiedBy>THS23 安田晴人</cp:lastModifiedBy>
  <cp:revision>2</cp:revision>
  <cp:lastPrinted>2007-09-21T10:20:00Z</cp:lastPrinted>
  <dcterms:created xsi:type="dcterms:W3CDTF">2023-10-10T13:56:00Z</dcterms:created>
  <dcterms:modified xsi:type="dcterms:W3CDTF">2023-10-10T13:56:00Z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0x01010011FE7B1D1C351643A1C57C0E4E21975D</vt:lpwstr>
  </property>
  <property fmtid="{D5CDD505-2E9C-101B-9397-08002B2CF9AE}" pid="3" name="MediaServiceImageTags">
    <vt:lpwstr/>
  </property>
  <property fmtid="{D5CDD505-2E9C-101B-9397-08002B2CF9AE}" pid="4" name="Order">
    <vt:r8>3725400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